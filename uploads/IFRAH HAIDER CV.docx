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6D39" w:rsidRPr="008B6D39" w:rsidRDefault="008B6D39" w:rsidP="008B6D39">
      <w:pPr>
        <w:pStyle w:val="Heading1"/>
        <w:rPr>
          <w:b w:val="0"/>
          <w:kern w:val="28"/>
          <w:sz w:val="56"/>
          <w:szCs w:val="22"/>
          <w:u w:val="single"/>
        </w:rPr>
      </w:pPr>
      <w:r w:rsidRPr="008B6D39">
        <w:rPr>
          <w:b w:val="0"/>
          <w:kern w:val="28"/>
          <w:sz w:val="56"/>
          <w:szCs w:val="22"/>
          <w:u w:val="single"/>
        </w:rPr>
        <w:t>IFRAH HAIDER</w:t>
      </w:r>
    </w:p>
    <w:p w:rsidR="008B6D39" w:rsidRPr="004C32A3" w:rsidRDefault="008B6D39" w:rsidP="008B6D39">
      <w:pPr>
        <w:pStyle w:val="Heading1"/>
        <w:rPr>
          <w:b w:val="0"/>
          <w:color w:val="000000" w:themeColor="text1"/>
          <w:kern w:val="28"/>
          <w:sz w:val="36"/>
          <w:szCs w:val="22"/>
        </w:rPr>
      </w:pPr>
      <w:r w:rsidRPr="004C32A3">
        <w:rPr>
          <w:color w:val="000000" w:themeColor="text1"/>
          <w:kern w:val="28"/>
          <w:sz w:val="36"/>
          <w:szCs w:val="22"/>
        </w:rPr>
        <w:t>Contact</w:t>
      </w:r>
      <w:r w:rsidRPr="004C32A3">
        <w:rPr>
          <w:b w:val="0"/>
          <w:color w:val="000000" w:themeColor="text1"/>
          <w:kern w:val="28"/>
          <w:sz w:val="36"/>
          <w:szCs w:val="22"/>
        </w:rPr>
        <w:t>:03422777145</w:t>
      </w:r>
    </w:p>
    <w:p w:rsidR="008B6D39" w:rsidRPr="004C32A3" w:rsidRDefault="008B6D39" w:rsidP="008B6D39">
      <w:pPr>
        <w:pStyle w:val="Heading1"/>
        <w:rPr>
          <w:b w:val="0"/>
          <w:color w:val="000000" w:themeColor="text1"/>
          <w:kern w:val="28"/>
          <w:sz w:val="36"/>
          <w:szCs w:val="22"/>
        </w:rPr>
      </w:pPr>
      <w:proofErr w:type="gramStart"/>
      <w:r w:rsidRPr="004C32A3">
        <w:rPr>
          <w:color w:val="000000" w:themeColor="text1"/>
          <w:kern w:val="28"/>
          <w:sz w:val="36"/>
          <w:szCs w:val="22"/>
        </w:rPr>
        <w:t>Email</w:t>
      </w:r>
      <w:r w:rsidRPr="004C32A3">
        <w:rPr>
          <w:b w:val="0"/>
          <w:color w:val="000000" w:themeColor="text1"/>
          <w:kern w:val="28"/>
          <w:sz w:val="36"/>
          <w:szCs w:val="22"/>
        </w:rPr>
        <w:t>:</w:t>
      </w:r>
      <w:r w:rsidRPr="004C32A3">
        <w:rPr>
          <w:b w:val="0"/>
          <w:i/>
          <w:color w:val="000000" w:themeColor="text1"/>
          <w:kern w:val="28"/>
          <w:sz w:val="36"/>
          <w:szCs w:val="22"/>
        </w:rPr>
        <w:t>ifrahhaider@aptechnorth.edu.pk</w:t>
      </w:r>
      <w:proofErr w:type="gramEnd"/>
    </w:p>
    <w:p w:rsidR="008B6D39" w:rsidRPr="004C32A3" w:rsidRDefault="008B6D39" w:rsidP="008B6D39">
      <w:pPr>
        <w:pStyle w:val="Heading1"/>
        <w:rPr>
          <w:b w:val="0"/>
          <w:color w:val="000000" w:themeColor="text1"/>
          <w:kern w:val="28"/>
          <w:sz w:val="36"/>
          <w:szCs w:val="22"/>
        </w:rPr>
      </w:pPr>
      <w:r w:rsidRPr="004C32A3">
        <w:rPr>
          <w:color w:val="000000" w:themeColor="text1"/>
          <w:kern w:val="28"/>
          <w:sz w:val="36"/>
          <w:szCs w:val="22"/>
        </w:rPr>
        <w:t>Address</w:t>
      </w:r>
      <w:r w:rsidRPr="004C32A3">
        <w:rPr>
          <w:b w:val="0"/>
          <w:color w:val="000000" w:themeColor="text1"/>
          <w:kern w:val="28"/>
          <w:sz w:val="36"/>
          <w:szCs w:val="22"/>
        </w:rPr>
        <w:t>: 11B North Karachi</w:t>
      </w:r>
    </w:p>
    <w:p w:rsidR="008B6D39" w:rsidRPr="004C32A3" w:rsidRDefault="008B6D39" w:rsidP="008B6D39">
      <w:pPr>
        <w:pStyle w:val="Heading1"/>
        <w:rPr>
          <w:b w:val="0"/>
          <w:color w:val="000000" w:themeColor="text1"/>
          <w:kern w:val="28"/>
          <w:sz w:val="36"/>
          <w:szCs w:val="22"/>
        </w:rPr>
      </w:pPr>
      <w:r w:rsidRPr="004C32A3">
        <w:rPr>
          <w:b w:val="0"/>
          <w:color w:val="000000" w:themeColor="text1"/>
          <w:kern w:val="28"/>
          <w:sz w:val="36"/>
          <w:szCs w:val="22"/>
        </w:rPr>
        <w:t>Karachi</w:t>
      </w:r>
    </w:p>
    <w:p w:rsidR="008B6D39" w:rsidRPr="008B6D39" w:rsidRDefault="008B6D39" w:rsidP="008B6D39">
      <w:pPr>
        <w:pStyle w:val="Heading1"/>
        <w:rPr>
          <w:u w:val="single"/>
        </w:rPr>
      </w:pPr>
      <w:r w:rsidRPr="008B6D39">
        <w:rPr>
          <w:u w:val="single"/>
        </w:rPr>
        <w:t>Profile:</w:t>
      </w:r>
    </w:p>
    <w:p w:rsidR="008B6D39" w:rsidRPr="008B6D39" w:rsidRDefault="008B6D39" w:rsidP="008B6D39">
      <w:pPr>
        <w:pStyle w:val="Heading1"/>
      </w:pP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of a classroom and someone easy to work with.</w:t>
      </w:r>
    </w:p>
    <w:p w:rsidR="008B6D39" w:rsidRDefault="008B6D39" w:rsidP="008B6D39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Strong critical and creative thinker, giving me more ideas to help develop innovative and interactive lesson plans that engage students.</w:t>
      </w:r>
    </w:p>
    <w:p w:rsidR="008B6D39" w:rsidRPr="008B6D39" w:rsidRDefault="008B6D39" w:rsidP="008B6D39">
      <w:pPr>
        <w:pStyle w:val="Heading1"/>
        <w:rPr>
          <w:u w:val="single"/>
        </w:rPr>
      </w:pPr>
      <w:r w:rsidRPr="008B6D39">
        <w:rPr>
          <w:u w:val="single"/>
        </w:rPr>
        <w:t>Objective:</w:t>
      </w:r>
    </w:p>
    <w:p w:rsidR="008B6D39" w:rsidRPr="007361D2" w:rsidRDefault="008B6D39" w:rsidP="008B6D39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To build a long-term career as a teacher in a position that offers opportunities for career growth, and to keep up with cutting-edge teaching technologies.</w:t>
      </w:r>
    </w:p>
    <w:p w:rsidR="008B6D39" w:rsidRDefault="008B6D39" w:rsidP="008B6D39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t xml:space="preserve">                        </w:t>
      </w:r>
      <w:r w:rsidRPr="007361D2">
        <w:t>I</w:t>
      </w: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nnovating </w:t>
      </w:r>
      <w:r w:rsidRPr="007361D2">
        <w:t>F</w:t>
      </w: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uture-ready </w:t>
      </w:r>
      <w:r w:rsidRPr="007361D2">
        <w:t>R</w:t>
      </w: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esearch, </w:t>
      </w:r>
      <w:r w:rsidRPr="007361D2">
        <w:t>A</w:t>
      </w: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lgorithms, and </w:t>
      </w:r>
      <w:r w:rsidRPr="007361D2">
        <w:t>H</w:t>
      </w:r>
      <w:r w:rsidRPr="007361D2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ardware.</w:t>
      </w:r>
    </w:p>
    <w:p w:rsidR="008B6D39" w:rsidRDefault="008B6D39" w:rsidP="008B6D39">
      <w:pPr>
        <w:pStyle w:val="Heading1"/>
      </w:pPr>
      <w:sdt>
        <w:sdtPr>
          <w:alias w:val="Experience:"/>
          <w:tag w:val="Experience:"/>
          <w:id w:val="694891199"/>
          <w:placeholder>
            <w:docPart w:val="7E5EC8705AAD41099FC4B3D4813F84CB"/>
          </w:placeholder>
          <w:temporary/>
          <w:showingPlcHdr/>
          <w15:appearance w15:val="hidden"/>
        </w:sdtPr>
        <w:sdtContent>
          <w:r w:rsidRPr="008B6D39">
            <w:rPr>
              <w:u w:val="single"/>
            </w:rPr>
            <w:t>Experience</w:t>
          </w:r>
        </w:sdtContent>
      </w:sdt>
    </w:p>
    <w:p w:rsidR="008B6D39" w:rsidRPr="00291C43" w:rsidRDefault="008B6D39" w:rsidP="008B6D39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291C43">
        <w:rPr>
          <w:caps w:val="0"/>
          <w:color w:val="2A7B88" w:themeColor="accent1" w:themeShade="BF"/>
          <w:sz w:val="28"/>
          <w:szCs w:val="32"/>
        </w:rPr>
        <w:t>Senior faculty member | </w:t>
      </w:r>
      <w:r>
        <w:rPr>
          <w:caps w:val="0"/>
          <w:color w:val="2A7B88" w:themeColor="accent1" w:themeShade="BF"/>
          <w:sz w:val="28"/>
          <w:szCs w:val="32"/>
        </w:rPr>
        <w:t>A</w:t>
      </w:r>
      <w:r w:rsidRPr="00291C43">
        <w:rPr>
          <w:caps w:val="0"/>
          <w:color w:val="2A7B88" w:themeColor="accent1" w:themeShade="BF"/>
          <w:sz w:val="28"/>
          <w:szCs w:val="32"/>
        </w:rPr>
        <w:t>ptech learning institute | </w:t>
      </w:r>
      <w:r>
        <w:rPr>
          <w:caps w:val="0"/>
          <w:color w:val="2A7B88" w:themeColor="accent1" w:themeShade="BF"/>
          <w:sz w:val="28"/>
          <w:szCs w:val="32"/>
        </w:rPr>
        <w:t>J</w:t>
      </w:r>
      <w:r w:rsidRPr="00291C43">
        <w:rPr>
          <w:caps w:val="0"/>
          <w:color w:val="2A7B88" w:themeColor="accent1" w:themeShade="BF"/>
          <w:sz w:val="28"/>
          <w:szCs w:val="32"/>
        </w:rPr>
        <w:t>UNE 2022 - present</w:t>
      </w:r>
    </w:p>
    <w:p w:rsidR="008B6D39" w:rsidRDefault="008B6D39" w:rsidP="008B6D39">
      <w:pPr>
        <w:pStyle w:val="Heading2"/>
      </w:pPr>
      <w:r>
        <w:t>Teaching and Training</w:t>
      </w:r>
    </w:p>
    <w:p w:rsidR="008B6D3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291C4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Delivering high-quality training sessions in specialized subjects such as programming, software development, web design, AI, or data science</w:t>
      </w:r>
    </w:p>
    <w:p w:rsidR="008B6D39" w:rsidRDefault="008B6D39" w:rsidP="008B6D39">
      <w:pPr>
        <w:pStyle w:val="Heading2"/>
      </w:pPr>
      <w:r w:rsidRPr="00291C43">
        <w:t>Curriculum Development</w:t>
      </w:r>
    </w:p>
    <w:p w:rsidR="008B6D3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291C4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Designing and updating course content to ensure alignment with the latest industry standards and technological advancements.</w:t>
      </w:r>
    </w:p>
    <w:p w:rsidR="008B6D39" w:rsidRDefault="008B6D39" w:rsidP="008B6D39">
      <w:pPr>
        <w:pStyle w:val="Heading2"/>
      </w:pPr>
      <w:r w:rsidRPr="00291C43">
        <w:t>Student Mentorship</w:t>
      </w:r>
    </w:p>
    <w:p w:rsidR="008B6D39" w:rsidRPr="00291C43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291C43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Guiding students in their academic and professional growth, including capstone projects and certification preparations.</w:t>
      </w:r>
    </w:p>
    <w:p w:rsidR="008B6D39" w:rsidRDefault="008B6D39" w:rsidP="008B6D39">
      <w:pPr>
        <w:pStyle w:val="Heading2"/>
        <w:rPr>
          <w:caps w:val="0"/>
          <w:color w:val="2A7B88" w:themeColor="accent1" w:themeShade="BF"/>
          <w:sz w:val="28"/>
          <w:szCs w:val="32"/>
        </w:rPr>
      </w:pPr>
      <w:r>
        <w:rPr>
          <w:caps w:val="0"/>
          <w:color w:val="2A7B88" w:themeColor="accent1" w:themeShade="BF"/>
          <w:sz w:val="28"/>
          <w:szCs w:val="32"/>
        </w:rPr>
        <w:t>Senior Lecturer</w:t>
      </w:r>
      <w:r w:rsidRPr="00291C43">
        <w:rPr>
          <w:caps w:val="0"/>
          <w:color w:val="2A7B88" w:themeColor="accent1" w:themeShade="BF"/>
          <w:sz w:val="28"/>
          <w:szCs w:val="32"/>
        </w:rPr>
        <w:t>| </w:t>
      </w:r>
      <w:r>
        <w:rPr>
          <w:caps w:val="0"/>
          <w:color w:val="2A7B88" w:themeColor="accent1" w:themeShade="BF"/>
          <w:sz w:val="28"/>
          <w:szCs w:val="32"/>
        </w:rPr>
        <w:t>Capital Institute of Science &amp; Information Technology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| </w:t>
      </w:r>
      <w:r>
        <w:rPr>
          <w:caps w:val="0"/>
          <w:color w:val="2A7B88" w:themeColor="accent1" w:themeShade="BF"/>
          <w:sz w:val="28"/>
          <w:szCs w:val="32"/>
        </w:rPr>
        <w:t>J</w:t>
      </w:r>
      <w:r w:rsidRPr="00291C43">
        <w:rPr>
          <w:caps w:val="0"/>
          <w:color w:val="2A7B88" w:themeColor="accent1" w:themeShade="BF"/>
          <w:sz w:val="28"/>
          <w:szCs w:val="32"/>
        </w:rPr>
        <w:t>UN</w:t>
      </w:r>
      <w:r>
        <w:rPr>
          <w:caps w:val="0"/>
          <w:color w:val="2A7B88" w:themeColor="accent1" w:themeShade="BF"/>
          <w:sz w:val="28"/>
          <w:szCs w:val="32"/>
        </w:rPr>
        <w:t>E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20</w:t>
      </w:r>
      <w:r>
        <w:rPr>
          <w:caps w:val="0"/>
          <w:color w:val="2A7B88" w:themeColor="accent1" w:themeShade="BF"/>
          <w:sz w:val="28"/>
          <w:szCs w:val="32"/>
        </w:rPr>
        <w:t>20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-</w:t>
      </w:r>
      <w:r>
        <w:rPr>
          <w:caps w:val="0"/>
          <w:color w:val="2A7B88" w:themeColor="accent1" w:themeShade="BF"/>
          <w:sz w:val="28"/>
          <w:szCs w:val="32"/>
        </w:rPr>
        <w:t>JULY-2021</w:t>
      </w:r>
    </w:p>
    <w:p w:rsidR="008B6D39" w:rsidRDefault="008B6D39" w:rsidP="008B6D39">
      <w:pPr>
        <w:pStyle w:val="Heading2"/>
      </w:pPr>
      <w:r w:rsidRPr="0007384A">
        <w:t>Teaching and Instruction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Delivering lectures on a wide range of computer science topics such as programming, algorithms, data structures, software engineering, database management, AI, and more</w:t>
      </w:r>
      <w:r>
        <w:t>.</w:t>
      </w:r>
    </w:p>
    <w:p w:rsidR="008B6D39" w:rsidRDefault="008B6D39" w:rsidP="008B6D39">
      <w:pPr>
        <w:pStyle w:val="Heading2"/>
      </w:pPr>
      <w:r w:rsidRPr="0007384A">
        <w:t>Curriculum Development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Designing and updating course syllabi and curriculum to meet academic standards and industry needs.</w:t>
      </w:r>
    </w:p>
    <w:p w:rsidR="008B6D39" w:rsidRDefault="008B6D39" w:rsidP="008B6D39">
      <w:pPr>
        <w:pStyle w:val="Heading2"/>
      </w:pPr>
      <w:r w:rsidRPr="0007384A">
        <w:t>Research and Innovation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Engaging in research activities, publishing papers, and contributing to academic conferences in the field of computer science.</w:t>
      </w:r>
    </w:p>
    <w:p w:rsidR="008B6D39" w:rsidRPr="0007384A" w:rsidRDefault="008B6D39" w:rsidP="008B6D39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291C43">
        <w:rPr>
          <w:caps w:val="0"/>
          <w:color w:val="2A7B88" w:themeColor="accent1" w:themeShade="BF"/>
          <w:sz w:val="28"/>
          <w:szCs w:val="32"/>
        </w:rPr>
        <w:t xml:space="preserve"> </w:t>
      </w:r>
      <w:r>
        <w:rPr>
          <w:caps w:val="0"/>
          <w:color w:val="2A7B88" w:themeColor="accent1" w:themeShade="BF"/>
          <w:sz w:val="28"/>
          <w:szCs w:val="32"/>
        </w:rPr>
        <w:t xml:space="preserve">Teacher </w:t>
      </w:r>
      <w:proofErr w:type="gramStart"/>
      <w:r>
        <w:rPr>
          <w:caps w:val="0"/>
          <w:color w:val="2A7B88" w:themeColor="accent1" w:themeShade="BF"/>
          <w:sz w:val="28"/>
          <w:szCs w:val="32"/>
        </w:rPr>
        <w:t>Of</w:t>
      </w:r>
      <w:proofErr w:type="gramEnd"/>
      <w:r>
        <w:rPr>
          <w:caps w:val="0"/>
          <w:color w:val="2A7B88" w:themeColor="accent1" w:themeShade="BF"/>
          <w:sz w:val="28"/>
          <w:szCs w:val="32"/>
        </w:rPr>
        <w:t xml:space="preserve"> Computer Science</w:t>
      </w:r>
      <w:r w:rsidRPr="00291C43">
        <w:rPr>
          <w:caps w:val="0"/>
          <w:color w:val="2A7B88" w:themeColor="accent1" w:themeShade="BF"/>
          <w:sz w:val="28"/>
          <w:szCs w:val="32"/>
        </w:rPr>
        <w:t>| </w:t>
      </w:r>
      <w:r>
        <w:rPr>
          <w:caps w:val="0"/>
          <w:color w:val="2A7B88" w:themeColor="accent1" w:themeShade="BF"/>
          <w:sz w:val="28"/>
          <w:szCs w:val="32"/>
        </w:rPr>
        <w:t>Happy Palace Group of School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| </w:t>
      </w:r>
      <w:r>
        <w:rPr>
          <w:caps w:val="0"/>
          <w:color w:val="2A7B88" w:themeColor="accent1" w:themeShade="BF"/>
          <w:sz w:val="28"/>
          <w:szCs w:val="32"/>
        </w:rPr>
        <w:t>January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20</w:t>
      </w:r>
      <w:r>
        <w:rPr>
          <w:caps w:val="0"/>
          <w:color w:val="2A7B88" w:themeColor="accent1" w:themeShade="BF"/>
          <w:sz w:val="28"/>
          <w:szCs w:val="32"/>
        </w:rPr>
        <w:t>19</w:t>
      </w:r>
      <w:r w:rsidRPr="00291C43">
        <w:rPr>
          <w:caps w:val="0"/>
          <w:color w:val="2A7B88" w:themeColor="accent1" w:themeShade="BF"/>
          <w:sz w:val="28"/>
          <w:szCs w:val="32"/>
        </w:rPr>
        <w:t xml:space="preserve"> -</w:t>
      </w:r>
      <w:r>
        <w:rPr>
          <w:caps w:val="0"/>
          <w:color w:val="2A7B88" w:themeColor="accent1" w:themeShade="BF"/>
          <w:sz w:val="28"/>
          <w:szCs w:val="32"/>
        </w:rPr>
        <w:t>JULY-2020</w:t>
      </w:r>
    </w:p>
    <w:p w:rsidR="008B6D39" w:rsidRPr="0007384A" w:rsidRDefault="008B6D39" w:rsidP="008B6D39">
      <w:pPr>
        <w:pStyle w:val="Heading2"/>
      </w:pPr>
      <w:r w:rsidRPr="0007384A">
        <w:t>Teaching and Instruction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Creating and implementing creative lesson plans to accommodate diverse learning styles and abilities</w:t>
      </w:r>
    </w:p>
    <w:p w:rsidR="008B6D39" w:rsidRDefault="008B6D39" w:rsidP="008B6D39">
      <w:pPr>
        <w:pStyle w:val="Heading2"/>
      </w:pPr>
      <w:r>
        <w:t>Student Support and Development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Encouraging and motivating students to achieve their full academic potential.</w:t>
      </w:r>
    </w:p>
    <w:p w:rsidR="008B6D39" w:rsidRDefault="008B6D39" w:rsidP="008B6D39">
      <w:pPr>
        <w:pStyle w:val="Heading2"/>
      </w:pPr>
      <w:r>
        <w:t>Classroom Management</w:t>
      </w:r>
    </w:p>
    <w:p w:rsidR="008B6D39" w:rsidRPr="0007384A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7384A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lastRenderedPageBreak/>
        <w:t>Maintaining a well-structured, organized, and disciplined classroom environment.</w:t>
      </w:r>
    </w:p>
    <w:p w:rsidR="008B6D39" w:rsidRPr="008B6D39" w:rsidRDefault="008B6D39" w:rsidP="008B6D39">
      <w:pPr>
        <w:pStyle w:val="Heading1"/>
        <w:rPr>
          <w:u w:val="single"/>
        </w:rPr>
      </w:pPr>
      <w:r w:rsidRPr="008B6D39">
        <w:rPr>
          <w:u w:val="single"/>
        </w:rPr>
        <w:t>Education</w:t>
      </w:r>
    </w:p>
    <w:p w:rsidR="008B6D39" w:rsidRPr="008B6D39" w:rsidRDefault="008B6D39" w:rsidP="008B6D39">
      <w:pPr>
        <w:pStyle w:val="Heading2"/>
        <w:numPr>
          <w:ilvl w:val="0"/>
          <w:numId w:val="28"/>
        </w:numPr>
      </w:pPr>
      <w:r>
        <w:t xml:space="preserve">MASTERS IN DATA SCIENCE IN COMPUTER SCIENCE INFORMATION TECHNOLOGY DEPARTMENT | DEC 2024 |present | NED UNIVERSITY OF ENGINEERING &amp; TECHNOLOGY  </w:t>
      </w:r>
    </w:p>
    <w:p w:rsidR="008B6D39" w:rsidRDefault="008B6D39" w:rsidP="008B6D39">
      <w:pPr>
        <w:pStyle w:val="Heading2"/>
        <w:numPr>
          <w:ilvl w:val="0"/>
          <w:numId w:val="28"/>
        </w:numPr>
      </w:pPr>
      <w:r>
        <w:t xml:space="preserve">bachelorS of COMPUTER SCIENCE &amp; INFORMATION TECHNOLOGY | DEC 2018 | NED UNIVERSITY OF ENGINEERING &amp; TECHNOLOGY  </w:t>
      </w:r>
    </w:p>
    <w:p w:rsidR="008B6D39" w:rsidRPr="0007384A" w:rsidRDefault="008B6D39" w:rsidP="008B6D39">
      <w:r>
        <w:t xml:space="preserve">                                                                               </w:t>
      </w:r>
      <w:r>
        <w:t>3.78 CGPA</w:t>
      </w:r>
    </w:p>
    <w:p w:rsidR="008B6D39" w:rsidRPr="00043889" w:rsidRDefault="008B6D39" w:rsidP="008B6D39">
      <w:pPr>
        <w:pStyle w:val="NormalWeb"/>
      </w:pPr>
      <w:r w:rsidRPr="0007384A">
        <w:rPr>
          <w:b/>
        </w:rPr>
        <w:t xml:space="preserve"> </w:t>
      </w:r>
      <w:r w:rsidRPr="008B6D39">
        <w:rPr>
          <w:b/>
        </w:rPr>
        <w:t>FINAL YEAR PROJECT</w:t>
      </w:r>
      <w:r>
        <w:rPr>
          <w:b/>
        </w:rPr>
        <w:t>:</w:t>
      </w:r>
      <w:r w:rsidRPr="008B6D39">
        <w:rPr>
          <w:b/>
          <w:i/>
        </w:rPr>
        <w:t xml:space="preserve">            </w:t>
      </w:r>
      <w:r w:rsidRPr="008B6D39">
        <w:rPr>
          <w:rFonts w:asciiTheme="majorHAnsi" w:eastAsiaTheme="majorEastAsia" w:hAnsiTheme="majorHAnsi" w:cstheme="majorBidi"/>
          <w:b/>
          <w:bCs/>
          <w:i/>
          <w:color w:val="2A7B88" w:themeColor="accent1" w:themeShade="BF"/>
          <w:sz w:val="28"/>
          <w:szCs w:val="32"/>
          <w:u w:val="single"/>
          <w:lang w:eastAsia="ja-JP"/>
        </w:rPr>
        <w:t>Voice Encryption Project</w:t>
      </w:r>
      <w:r w:rsidRPr="008B6D39">
        <w:rPr>
          <w:i/>
        </w:rPr>
        <w:br/>
      </w:r>
      <w:r>
        <w:rPr>
          <w:rStyle w:val="Emphasis"/>
        </w:rPr>
        <w:t>Role: Lead Developer / Project Developer</w:t>
      </w:r>
      <w:r>
        <w:br/>
      </w:r>
      <w:r>
        <w:rPr>
          <w:rStyle w:val="Emphasis"/>
        </w:rPr>
        <w:t>Technologies Used: c#, ASP.NET, ORACLE, RSA, OpenSSL, Cryptography libraries</w:t>
      </w:r>
      <w:r>
        <w:br/>
      </w:r>
      <w:r w:rsidRPr="00043889">
        <w:rPr>
          <w:b/>
        </w:rPr>
        <w:t>Key achievements:</w:t>
      </w:r>
    </w:p>
    <w:p w:rsidR="008B6D39" w:rsidRPr="0004388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43889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Designed and implemented AES and RSA encryption algorithms.</w:t>
      </w:r>
    </w:p>
    <w:p w:rsidR="008B6D39" w:rsidRPr="0004388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43889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Created key generation and management protocols.</w:t>
      </w:r>
    </w:p>
    <w:p w:rsidR="008B6D39" w:rsidRPr="0004388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43889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Conducted performance analysis to ensure minimal latency in encryption operations.</w:t>
      </w:r>
    </w:p>
    <w:p w:rsidR="008B6D39" w:rsidRDefault="008B6D39" w:rsidP="008B6D39">
      <w:pPr>
        <w:pStyle w:val="Heading2"/>
        <w:numPr>
          <w:ilvl w:val="0"/>
          <w:numId w:val="28"/>
        </w:numPr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</w:pPr>
      <w:r w:rsidRPr="00043889">
        <w:rPr>
          <w:rFonts w:asciiTheme="minorHAnsi" w:eastAsiaTheme="minorEastAsia" w:hAnsiTheme="minorHAnsi" w:cstheme="minorBidi"/>
          <w:b w:val="0"/>
          <w:caps w:val="0"/>
          <w:color w:val="404040" w:themeColor="text1" w:themeTint="BF"/>
          <w:sz w:val="22"/>
          <w:szCs w:val="22"/>
        </w:rPr>
        <w:t>Employed best practices for securing sensitive data and ensuring confidentiality.</w:t>
      </w:r>
    </w:p>
    <w:p w:rsidR="008B6D39" w:rsidRDefault="008B6D39" w:rsidP="008B6D39">
      <w:pPr>
        <w:pStyle w:val="Heading2"/>
      </w:pPr>
    </w:p>
    <w:p w:rsidR="008B6D39" w:rsidRPr="008B6D39" w:rsidRDefault="008B6D39" w:rsidP="008B6D39">
      <w:pPr>
        <w:pStyle w:val="Heading1"/>
        <w:rPr>
          <w:u w:val="single"/>
        </w:rPr>
      </w:pPr>
      <w:sdt>
        <w:sdtPr>
          <w:rPr>
            <w:u w:val="single"/>
          </w:rPr>
          <w:alias w:val="Skills &amp; Abilities:"/>
          <w:tag w:val="Skills &amp; Abilities:"/>
          <w:id w:val="458624136"/>
          <w:placeholder>
            <w:docPart w:val="220F42808E6D49EA83C5E1C27D99EA5B"/>
          </w:placeholder>
          <w:temporary/>
          <w:showingPlcHdr/>
          <w15:appearance w15:val="hidden"/>
        </w:sdtPr>
        <w:sdtContent>
          <w:r w:rsidRPr="008B6D39">
            <w:rPr>
              <w:u w:val="single"/>
            </w:rPr>
            <w:t>Skills &amp; Abilities</w:t>
          </w:r>
        </w:sdtContent>
      </w:sdt>
      <w:r w:rsidRPr="008B6D39">
        <w:rPr>
          <w:u w:val="single"/>
        </w:rPr>
        <w:t>:</w:t>
      </w:r>
    </w:p>
    <w:p w:rsidR="008B6D39" w:rsidRPr="004C32A3" w:rsidRDefault="008B6D39" w:rsidP="008B6D39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</w:pPr>
      <w:r w:rsidRPr="004C32A3"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  <w:t>Technical Skills: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Programming Languages: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Proficient in Python, Java, C++, JavaScript, MATLAB, R, SQL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>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Software Development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: Expertise in software design, development, testing, and debugging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>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Algorithms &amp; Data Structures: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In-depth knowledge of algorithm design, optimization techniques, and data structures.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Computer Networks: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Proficient in networking concepts, protocols (TCP/IP, HTTP, etc.), and network security.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Database Management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: Experience with relational databases (MySQL, PostgreSQL), NoSQL databases (MongoDB), and data modeling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>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Machine Learning &amp; AI: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Familiar with supervised and unsupervised learning, deep learning frameworks and data mining techniques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>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Cloud Computing: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Experience with cloud platforms (AWS, Google Cloud, Azure) and deployment of scalable applications.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Web Development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: Front-end and back-end development, including HTML, CSS, JavaScript, React, Node.js, Django.</w:t>
      </w:r>
    </w:p>
    <w:p w:rsidR="008B6D39" w:rsidRDefault="008B6D39" w:rsidP="004C32A3">
      <w:pPr>
        <w:pStyle w:val="Heading1"/>
        <w:numPr>
          <w:ilvl w:val="0"/>
          <w:numId w:val="43"/>
        </w:numPr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Operating Systems: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Familiar with Linux, Windows, macOS, and system-level programming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>.</w:t>
      </w:r>
    </w:p>
    <w:p w:rsidR="008B6D39" w:rsidRPr="00043889" w:rsidRDefault="008B6D39" w:rsidP="004C32A3">
      <w:pPr>
        <w:pStyle w:val="Heading1"/>
        <w:numPr>
          <w:ilvl w:val="0"/>
          <w:numId w:val="43"/>
        </w:numPr>
      </w:pPr>
      <w:r w:rsidRPr="00043889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Version Control:</w:t>
      </w:r>
      <w:r w:rsidRPr="00043889">
        <w:rPr>
          <w:rFonts w:ascii="Times New Roman" w:eastAsia="Times New Roman" w:hAnsi="Times New Roman" w:cs="Times New Roman"/>
          <w:b w:val="0"/>
          <w:color w:val="auto"/>
          <w:sz w:val="24"/>
          <w:szCs w:val="24"/>
          <w:lang w:eastAsia="en-US"/>
        </w:rPr>
        <w:t xml:space="preserve"> </w:t>
      </w:r>
      <w:r w:rsidRPr="000438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</w:rPr>
        <w:t>Expertise in Git, GitHub, GitLab for version control and collaboration.</w:t>
      </w:r>
    </w:p>
    <w:p w:rsidR="008B6D39" w:rsidRPr="004C32A3" w:rsidRDefault="008B6D39" w:rsidP="004C32A3">
      <w:pPr>
        <w:pStyle w:val="Heading1"/>
        <w:numPr>
          <w:ilvl w:val="0"/>
          <w:numId w:val="42"/>
        </w:numPr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</w:pPr>
      <w:r w:rsidRPr="004C32A3"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  <w:t>Teaching &amp; Academic Skills:</w:t>
      </w:r>
    </w:p>
    <w:p w:rsidR="008B6D39" w:rsidRPr="004C32A3" w:rsidRDefault="008B6D39" w:rsidP="004C32A3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en-US"/>
        </w:rPr>
        <w:t>Curriculum Design: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Experience in developing comprehensive course materials for</w:t>
      </w:r>
      <w:r w:rsid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undergraduate and graduate-level courses in Computer Science.</w:t>
      </w:r>
    </w:p>
    <w:p w:rsidR="008B6D39" w:rsidRPr="004C32A3" w:rsidRDefault="008B6D39" w:rsidP="004C32A3">
      <w:pPr>
        <w:pStyle w:val="ListParagraph"/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en-US"/>
        </w:rPr>
        <w:lastRenderedPageBreak/>
        <w:t>Lecturing &amp; Instruction: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Proven ability to teach complex topics in algorithms, data structures, machine learning, and software engineering.</w:t>
      </w:r>
    </w:p>
    <w:p w:rsidR="008B6D39" w:rsidRPr="008B6D39" w:rsidRDefault="008B6D39" w:rsidP="008B6D39">
      <w:pPr>
        <w:pStyle w:val="Heading1"/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</w:pPr>
      <w:r w:rsidRPr="004C32A3"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  <w:t>Teaching &amp; Academic Skills:</w:t>
      </w:r>
    </w:p>
    <w:p w:rsidR="008B6D39" w:rsidRPr="004C32A3" w:rsidRDefault="008B6D39" w:rsidP="004C32A3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Curriculum Design: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Experience in developing comprehensive course materials for undergraduate and graduate-level courses in Computer Science.</w:t>
      </w:r>
    </w:p>
    <w:p w:rsidR="008B6D39" w:rsidRPr="004C32A3" w:rsidRDefault="008B6D39" w:rsidP="004C32A3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Lecturing &amp; Instruction: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Proven ability to teach complex topics in algorithms, data structures, machine learning, and software engineering.</w:t>
      </w:r>
    </w:p>
    <w:p w:rsidR="008B6D39" w:rsidRPr="004C32A3" w:rsidRDefault="008B6D39" w:rsidP="004C32A3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Mentorship &amp; Supervision: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Mentoring students in academic projects, theses, and research papers.</w:t>
      </w:r>
    </w:p>
    <w:p w:rsidR="008B6D39" w:rsidRPr="004C32A3" w:rsidRDefault="008B6D39" w:rsidP="004C32A3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Assessment &amp; Evaluation: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Designing assignments, quizzes, exams, and grading rubrics for evaluating students' understanding.</w:t>
      </w:r>
    </w:p>
    <w:p w:rsidR="008B6D39" w:rsidRPr="004C32A3" w:rsidRDefault="008B6D39" w:rsidP="004C32A3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Academic Advising: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Providing academic guidance and career advice to students, helping them navigate their studies and research.</w:t>
      </w:r>
    </w:p>
    <w:p w:rsidR="008B6D39" w:rsidRPr="008B6D39" w:rsidRDefault="008B6D39" w:rsidP="008B6D39">
      <w:pPr>
        <w:pStyle w:val="Heading1"/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</w:pPr>
      <w:r w:rsidRPr="004C32A3">
        <w:rPr>
          <w:rFonts w:ascii="Times New Roman" w:eastAsia="Times New Roman" w:hAnsi="Times New Roman" w:cs="Times New Roman"/>
          <w:bCs/>
          <w:i/>
          <w:color w:val="auto"/>
          <w:sz w:val="24"/>
          <w:szCs w:val="24"/>
          <w:u w:val="single"/>
          <w:lang w:eastAsia="en-US"/>
        </w:rPr>
        <w:t>Soft Skills:</w:t>
      </w:r>
    </w:p>
    <w:p w:rsidR="008B6D39" w:rsidRPr="004C32A3" w:rsidRDefault="008B6D39" w:rsidP="004C32A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Communication: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Excellent written and verbal communication skills, including the ability to present complex ideas in an understandable manner.</w:t>
      </w:r>
    </w:p>
    <w:p w:rsidR="008B6D39" w:rsidRPr="004C32A3" w:rsidRDefault="008B6D39" w:rsidP="004C32A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Collaboration: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Strong team player with experience working in collaborative research environments and multidisciplinary teams.</w:t>
      </w:r>
    </w:p>
    <w:p w:rsidR="008B6D39" w:rsidRPr="004C32A3" w:rsidRDefault="008B6D39" w:rsidP="004C32A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Problem-Solving: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Ability to approach problems creatively and develop innovative solutions.</w:t>
      </w:r>
    </w:p>
    <w:p w:rsidR="008B6D39" w:rsidRPr="004C32A3" w:rsidRDefault="008B6D39" w:rsidP="004C32A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Leadership: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Experience leading research projects, student groups, and academic initiatives.</w:t>
      </w:r>
    </w:p>
    <w:p w:rsidR="008B6D39" w:rsidRPr="004C32A3" w:rsidRDefault="008B6D39" w:rsidP="004C32A3">
      <w:pPr>
        <w:pStyle w:val="ListParagraph"/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sectPr w:rsidR="008B6D39" w:rsidRPr="004C32A3" w:rsidSect="007361D2">
          <w:footerReference w:type="default" r:id="rId11"/>
          <w:pgSz w:w="12240" w:h="15840"/>
          <w:pgMar w:top="1008" w:right="1152" w:bottom="1152" w:left="1152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space="720"/>
          <w:titlePg/>
          <w:docGrid w:linePitch="360"/>
        </w:sectPr>
      </w:pPr>
      <w:r w:rsidRPr="004C32A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Time Management:</w:t>
      </w:r>
      <w:r w:rsidRPr="004C32A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Expertise in balancing teaching responsibilities, research, and administrative duties.</w:t>
      </w:r>
    </w:p>
    <w:p w:rsidR="008B6D39" w:rsidRDefault="008B6D39" w:rsidP="008B6D39">
      <w:pPr>
        <w:pStyle w:val="Heading1"/>
        <w:sectPr w:rsidR="008B6D39" w:rsidSect="007361D2">
          <w:type w:val="continuous"/>
          <w:pgSz w:w="12240" w:h="15840"/>
          <w:pgMar w:top="1008" w:right="1152" w:bottom="1152" w:left="1152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num="2" w:space="720"/>
          <w:titlePg/>
          <w:docGrid w:linePitch="360"/>
        </w:sectPr>
      </w:pPr>
      <w:bookmarkStart w:id="0" w:name="_GoBack"/>
      <w:bookmarkEnd w:id="0"/>
    </w:p>
    <w:p w:rsidR="008B6D39" w:rsidRPr="001B29CF" w:rsidRDefault="008B6D39" w:rsidP="008B6D39"/>
    <w:p w:rsidR="008B6D39" w:rsidRDefault="008B6D39" w:rsidP="008B6D39">
      <w:pPr>
        <w:rPr>
          <w:sz w:val="20"/>
          <w:szCs w:val="20"/>
        </w:rPr>
      </w:pPr>
    </w:p>
    <w:sectPr w:rsidR="008B6D39" w:rsidSect="008B6D39">
      <w:pgSz w:w="12240" w:h="15840"/>
      <w:pgMar w:top="1008" w:right="1152" w:bottom="1152" w:left="1152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1D2" w:rsidRDefault="007361D2">
      <w:pPr>
        <w:spacing w:after="0"/>
      </w:pPr>
      <w:r>
        <w:separator/>
      </w:r>
    </w:p>
  </w:endnote>
  <w:endnote w:type="continuationSeparator" w:id="0">
    <w:p w:rsidR="007361D2" w:rsidRDefault="007361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B6D39" w:rsidRDefault="008B6D39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1D2" w:rsidRDefault="007361D2">
      <w:pPr>
        <w:spacing w:after="0"/>
      </w:pPr>
      <w:r>
        <w:separator/>
      </w:r>
    </w:p>
  </w:footnote>
  <w:footnote w:type="continuationSeparator" w:id="0">
    <w:p w:rsidR="007361D2" w:rsidRDefault="007361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3737188"/>
    <w:multiLevelType w:val="multilevel"/>
    <w:tmpl w:val="7200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B404FFA"/>
    <w:multiLevelType w:val="hybridMultilevel"/>
    <w:tmpl w:val="F5962EA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CCD51D8"/>
    <w:multiLevelType w:val="hybridMultilevel"/>
    <w:tmpl w:val="3664F6A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0CF37D39"/>
    <w:multiLevelType w:val="multilevel"/>
    <w:tmpl w:val="8978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0F560540"/>
    <w:multiLevelType w:val="multilevel"/>
    <w:tmpl w:val="339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F22EC"/>
    <w:multiLevelType w:val="multilevel"/>
    <w:tmpl w:val="E792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1D7C5594"/>
    <w:multiLevelType w:val="hybridMultilevel"/>
    <w:tmpl w:val="67C08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ED5078"/>
    <w:multiLevelType w:val="multilevel"/>
    <w:tmpl w:val="BD34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019E3"/>
    <w:multiLevelType w:val="hybridMultilevel"/>
    <w:tmpl w:val="D3CE3F5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2B797360"/>
    <w:multiLevelType w:val="multilevel"/>
    <w:tmpl w:val="019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B56E9"/>
    <w:multiLevelType w:val="hybridMultilevel"/>
    <w:tmpl w:val="9E7454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D7916EB"/>
    <w:multiLevelType w:val="multilevel"/>
    <w:tmpl w:val="E29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31641"/>
    <w:multiLevelType w:val="multilevel"/>
    <w:tmpl w:val="CD28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12322B"/>
    <w:multiLevelType w:val="multilevel"/>
    <w:tmpl w:val="AA5A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AA7200"/>
    <w:multiLevelType w:val="hybridMultilevel"/>
    <w:tmpl w:val="64C2BD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7" w15:restartNumberingAfterBreak="0">
    <w:nsid w:val="616111F8"/>
    <w:multiLevelType w:val="multilevel"/>
    <w:tmpl w:val="F2C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0176D"/>
    <w:multiLevelType w:val="multilevel"/>
    <w:tmpl w:val="E20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751DF"/>
    <w:multiLevelType w:val="hybridMultilevel"/>
    <w:tmpl w:val="2EA4A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41" w15:restartNumberingAfterBreak="0">
    <w:nsid w:val="6E7375C5"/>
    <w:multiLevelType w:val="multilevel"/>
    <w:tmpl w:val="D1F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7E6549E3"/>
    <w:multiLevelType w:val="multilevel"/>
    <w:tmpl w:val="BE6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4"/>
  </w:num>
  <w:num w:numId="15">
    <w:abstractNumId w:val="32"/>
  </w:num>
  <w:num w:numId="16">
    <w:abstractNumId w:val="17"/>
  </w:num>
  <w:num w:numId="17">
    <w:abstractNumId w:val="28"/>
  </w:num>
  <w:num w:numId="18">
    <w:abstractNumId w:val="11"/>
  </w:num>
  <w:num w:numId="19">
    <w:abstractNumId w:val="42"/>
  </w:num>
  <w:num w:numId="20">
    <w:abstractNumId w:val="33"/>
  </w:num>
  <w:num w:numId="21">
    <w:abstractNumId w:val="12"/>
  </w:num>
  <w:num w:numId="22">
    <w:abstractNumId w:val="27"/>
  </w:num>
  <w:num w:numId="23">
    <w:abstractNumId w:val="40"/>
  </w:num>
  <w:num w:numId="24">
    <w:abstractNumId w:val="13"/>
  </w:num>
  <w:num w:numId="25">
    <w:abstractNumId w:val="20"/>
  </w:num>
  <w:num w:numId="26">
    <w:abstractNumId w:val="36"/>
  </w:num>
  <w:num w:numId="27">
    <w:abstractNumId w:val="34"/>
  </w:num>
  <w:num w:numId="28">
    <w:abstractNumId w:val="39"/>
  </w:num>
  <w:num w:numId="29">
    <w:abstractNumId w:val="43"/>
  </w:num>
  <w:num w:numId="30">
    <w:abstractNumId w:val="22"/>
  </w:num>
  <w:num w:numId="31">
    <w:abstractNumId w:val="41"/>
  </w:num>
  <w:num w:numId="32">
    <w:abstractNumId w:val="30"/>
  </w:num>
  <w:num w:numId="33">
    <w:abstractNumId w:val="16"/>
  </w:num>
  <w:num w:numId="34">
    <w:abstractNumId w:val="10"/>
  </w:num>
  <w:num w:numId="35">
    <w:abstractNumId w:val="38"/>
  </w:num>
  <w:num w:numId="36">
    <w:abstractNumId w:val="18"/>
  </w:num>
  <w:num w:numId="37">
    <w:abstractNumId w:val="25"/>
  </w:num>
  <w:num w:numId="38">
    <w:abstractNumId w:val="37"/>
  </w:num>
  <w:num w:numId="39">
    <w:abstractNumId w:val="19"/>
  </w:num>
  <w:num w:numId="40">
    <w:abstractNumId w:val="31"/>
  </w:num>
  <w:num w:numId="41">
    <w:abstractNumId w:val="29"/>
  </w:num>
  <w:num w:numId="42">
    <w:abstractNumId w:val="21"/>
  </w:num>
  <w:num w:numId="43">
    <w:abstractNumId w:val="26"/>
  </w:num>
  <w:num w:numId="44">
    <w:abstractNumId w:val="15"/>
  </w:num>
  <w:num w:numId="45">
    <w:abstractNumId w:val="35"/>
  </w:num>
  <w:num w:numId="46">
    <w:abstractNumId w:val="23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D2"/>
    <w:rsid w:val="0001582B"/>
    <w:rsid w:val="00043889"/>
    <w:rsid w:val="0007149E"/>
    <w:rsid w:val="0007384A"/>
    <w:rsid w:val="00082E6D"/>
    <w:rsid w:val="000A4F59"/>
    <w:rsid w:val="000F6F53"/>
    <w:rsid w:val="00137193"/>
    <w:rsid w:val="00141A4C"/>
    <w:rsid w:val="001B29CF"/>
    <w:rsid w:val="00232312"/>
    <w:rsid w:val="0028220F"/>
    <w:rsid w:val="00291C43"/>
    <w:rsid w:val="0029269F"/>
    <w:rsid w:val="002D77E3"/>
    <w:rsid w:val="00356C14"/>
    <w:rsid w:val="00360C19"/>
    <w:rsid w:val="003B7FA6"/>
    <w:rsid w:val="004440FC"/>
    <w:rsid w:val="00445342"/>
    <w:rsid w:val="00460E93"/>
    <w:rsid w:val="004C32A3"/>
    <w:rsid w:val="00557E35"/>
    <w:rsid w:val="00584EB7"/>
    <w:rsid w:val="005C4F47"/>
    <w:rsid w:val="00617B26"/>
    <w:rsid w:val="006270A9"/>
    <w:rsid w:val="00675956"/>
    <w:rsid w:val="00676587"/>
    <w:rsid w:val="00681034"/>
    <w:rsid w:val="006D5B42"/>
    <w:rsid w:val="00705944"/>
    <w:rsid w:val="00706247"/>
    <w:rsid w:val="007361D2"/>
    <w:rsid w:val="00741202"/>
    <w:rsid w:val="0075155B"/>
    <w:rsid w:val="00787CAF"/>
    <w:rsid w:val="00816216"/>
    <w:rsid w:val="00834D92"/>
    <w:rsid w:val="0087734B"/>
    <w:rsid w:val="008B6D39"/>
    <w:rsid w:val="009B7B39"/>
    <w:rsid w:val="009C4DED"/>
    <w:rsid w:val="009D5933"/>
    <w:rsid w:val="009F2555"/>
    <w:rsid w:val="00A35217"/>
    <w:rsid w:val="00AB1A88"/>
    <w:rsid w:val="00B9624E"/>
    <w:rsid w:val="00BD768D"/>
    <w:rsid w:val="00C45237"/>
    <w:rsid w:val="00C61F8E"/>
    <w:rsid w:val="00DA614C"/>
    <w:rsid w:val="00E83E4B"/>
    <w:rsid w:val="00EC3D9F"/>
    <w:rsid w:val="00ED2268"/>
    <w:rsid w:val="00EE42A8"/>
    <w:rsid w:val="00F52D1C"/>
    <w:rsid w:val="00F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836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43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291C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C4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07384A"/>
    <w:rPr>
      <w:i/>
      <w:iCs/>
    </w:rPr>
  </w:style>
  <w:style w:type="paragraph" w:styleId="ListParagraph">
    <w:name w:val="List Paragraph"/>
    <w:basedOn w:val="Normal"/>
    <w:uiPriority w:val="34"/>
    <w:unhideWhenUsed/>
    <w:qFormat/>
    <w:rsid w:val="004C3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9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9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3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7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frah\AppData\Roaming\Microsoft\Templates\Industry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E5EC8705AAD41099FC4B3D4813F84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0214CE-47A5-450C-A127-13BCC1597C29}"/>
      </w:docPartPr>
      <w:docPartBody>
        <w:p w:rsidR="00000000" w:rsidRDefault="000E630A" w:rsidP="000E630A">
          <w:pPr>
            <w:pStyle w:val="7E5EC8705AAD41099FC4B3D4813F84CB"/>
          </w:pPr>
          <w:r>
            <w:t>Experience</w:t>
          </w:r>
        </w:p>
      </w:docPartBody>
    </w:docPart>
    <w:docPart>
      <w:docPartPr>
        <w:name w:val="220F42808E6D49EA83C5E1C27D99E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90F66-1FED-4B9A-8FCE-7ACA2F1423DF}"/>
      </w:docPartPr>
      <w:docPartBody>
        <w:p w:rsidR="00000000" w:rsidRDefault="000E630A" w:rsidP="000E630A">
          <w:pPr>
            <w:pStyle w:val="220F42808E6D49EA83C5E1C27D99EA5B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A"/>
    <w:rsid w:val="000E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A1F7EFFC1A46AE94BD52D0F2C1E026">
    <w:name w:val="07A1F7EFFC1A46AE94BD52D0F2C1E026"/>
  </w:style>
  <w:style w:type="paragraph" w:customStyle="1" w:styleId="C154CC47CB2F47048790B85DE05A9BCE">
    <w:name w:val="C154CC47CB2F47048790B85DE05A9BCE"/>
  </w:style>
  <w:style w:type="paragraph" w:customStyle="1" w:styleId="7E5EC8705AAD41099FC4B3D4813F84CB">
    <w:name w:val="7E5EC8705AAD41099FC4B3D4813F84CB"/>
    <w:rsid w:val="000E630A"/>
  </w:style>
  <w:style w:type="paragraph" w:customStyle="1" w:styleId="220F42808E6D49EA83C5E1C27D99EA5B">
    <w:name w:val="220F42808E6D49EA83C5E1C27D99EA5B"/>
    <w:rsid w:val="000E63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BB53B4-5479-45B1-B4A1-F75A94632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0</TotalTime>
  <Pages>4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2024-12-21T05:09:00Z</dcterms:created>
  <dcterms:modified xsi:type="dcterms:W3CDTF">2024-12-21T05:58:00Z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